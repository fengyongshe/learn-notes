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Data Lake 3.0 </w:t>
      </w:r>
    </w:p>
    <w:p>
      <w:pPr>
        <w:jc w:val="right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— by Hortonworks</w:t>
      </w:r>
    </w:p>
    <w:p>
      <w:pPr>
        <w:jc w:val="right"/>
        <w:rPr>
          <w:rFonts w:hint="eastAsia" w:ascii="Times New Roman" w:hAnsi="Times New Roman" w:cs="Times New Roman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Hadoop是基于Google的GFS和MapReduce并行计算的分布式存储和计算平台。Hadoop 1.0的分布式计算框架为MapReduce，只能支持批处理作业。在2013年Hadoop进入2.0时代，引入了YARN通用的资源管理模块，可为各类应用程序进行资源管理和调度，不局限于MapReduce批处理作业，还支持交互、online及流处理框架，如Impala、Spark、Flink等。2018年Hadoop发布3.0，可以直接在Hadoop中部署用户预打包的应用，而不需要进行适配开发，用户只需要关心业务逻辑。</w:t>
      </w:r>
    </w:p>
    <w:p>
      <w:pPr>
        <w:pStyle w:val="2"/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DataLake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的特征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Hortonworks致力于将Hadoop打造成DataLake平台，其特征如下图所示：</w:t>
      </w:r>
    </w:p>
    <w:p>
      <w:pPr>
        <w:ind w:firstLine="420" w:firstLine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7935" cy="2215515"/>
            <wp:effectExtent l="0" t="0" r="12065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平台管理者可以在Hadoop平台可以部署高成本的硬件资源如GPU及FPGA来进行深度学习，这些资源可以和网络及磁盘一起作为集群资源池，租户通过SLA共享资源，提高应用的性能和资源使用率。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发租户可以在几分钟内启动逻辑集群，在集群中使用不同版本的HDP平台，集群使用的计算和存储资源根据需要进行申请，通过这种方式用户可以在集群中启动不同版本的应用。集群应用管理者可以为用户提供打包好的业务核心应用（例如网络安全及IoT应用），Hadoop集群的作用类似于AppStore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用户从集群中下载大数据应用并以最小开销启动，对于用户来说，数据需要在集群中存储5年，为了查询效率需要集群提供多备份，而且要实现数据的灾备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为了支持以上功能，Hadoop平台可以通过以下技术来实现：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6165" cy="2144395"/>
            <wp:effectExtent l="0" t="0" r="63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Application Assemblies，使用Docker技术实现应用的打包和发布，并提供应用运行的隔离，这些服务通过Docker运行在物理裸机上。Hadoop集群使用Docker容器启动服务，可以在分钟内启动，并且同时启动同一服务多个版本，通过平台将多个服务进行组合称为Assemblie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Storage Enhancements，用户将所有数据存储到Hadoop Data Lake中，可以提高分析的效率及解决数据孤岛问题，在这些数据上启动相关服务。用于要数据放到数据湖中，要一直保存，根据数据的访问特征及热度进行分层存储，目前Hadoop提供异构存储包括SSD、DISK等存储介质，热数据可以保存到SSD中提高读取，为了减少冷数据存储成本，可以通过Erasure Code减少数据副本。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Resource isolation&amp;Sharing，在Hadoop平台中运行计算密集型作业，例如深度学习，需要大量计算资源及GPU等硬件资源来提高计算效率，但是计算资源有限，Hadoop提供了CPU、内存、网络及GPU等资源调度及隔离。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下面是Self-Driving car intelligent的Data Lake平台的例子：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7830" cy="3471545"/>
            <wp:effectExtent l="0" t="0" r="127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 OS的示例页面如下：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8690" cy="3389630"/>
            <wp:effectExtent l="0" t="0" r="3810" b="12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38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 xml:space="preserve"> Multi-Colored YARN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Hadoop YARN是资源管理平台，可以使应用共享计算资源和存储。随着Hadoop的发展，YARN的发展历程如下图所示：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91710" cy="1689735"/>
            <wp:effectExtent l="0" t="0" r="8890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ARN的核心概念是Applications、Containers和Resources：Container是用于执行Task的虚拟机执行环境，这些执行环境直接使用主机的物理资源，平台管理通过多个主机来提供资源，程序开发者编写应用，包括Task的集合，YARN调度及分配Task到Container中执行。目前在YARN中支持多种数据密集型作业，包括：批作业，Hadoop MapReduce；交互式查询，Apache Hive、Tez、Spark等；实时处理，Apache Storm等。</w:t>
      </w:r>
    </w:p>
    <w:p>
      <w:pPr>
        <w:ind w:firstLine="420" w:firstLineChars="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Hadoop YARN的发展方向是支持任意处理引擎，目前已经支持了以上多种框架，这些主要是大数据短运行的作业，但是YARN在支持long-running服务方面也做了大量的工作，将Hadoop打造成Data Lake如下图所示：</w:t>
      </w:r>
    </w:p>
    <w:p>
      <w:pPr>
        <w:rPr>
          <w:rFonts w:hint="default" w:ascii="Times New Roman" w:hAnsi="Times New Roman" w:cs="Times New Roma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3550" cy="2599690"/>
            <wp:effectExtent l="0" t="0" r="6350" b="381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使用Apache Hadoop 3.x，提供以下特征：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敏捷性，将机器学习服务Docker化，通过YARN Service启动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实现GPU资源化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通过Erasre Coding降低资源使用率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Scheduler，和数据本地性一样，目前YARN调度器支持rich placment strategies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Distributed-Cache，在本地主机上缓存程序的安装包和数据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Local temporary storage，YARN在本地存储数据处理所需要的临时数据，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在Hadoop平台中，下一步的工作在于支持同时管理End-to-End业务逻辑，其中的多应用组成Assemblies，即执行单元，需要通过YARN平台简化Asseblies的组合部署、扩展及管理等，如下图所示：</w:t>
      </w:r>
    </w:p>
    <w:p>
      <w:pPr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4000" cy="2364740"/>
            <wp:effectExtent l="0" t="0" r="0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Assemblies的特点如下：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复杂度大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恢复难度大，Server A需要依赖Service B，但是Service B在任意主机上运行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同时启动Assembly中的服务比较困难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Assembly的扩展性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管理人员以Assembly为Unit来监控、Metric等，用户不用担心其中某个服务的执行状况，例如HBase中RegionServer是否宕机</w:t>
      </w:r>
    </w:p>
    <w:p>
      <w:pPr>
        <w:rPr>
          <w:rFonts w:hint="default" w:ascii="Times New Roman" w:hAnsi="Times New Roman" w:cs="Times New Roman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Hadoop发展史：</w:t>
      </w:r>
      <w:r>
        <w:rPr>
          <w:rFonts w:hint="default" w:ascii="Times New Roman" w:hAnsi="Times New Roman" w:cs="Times New Roman"/>
        </w:rPr>
        <w:t>https://www.cnblogs.com/meet/p/5435979.html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Part 7: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https://zh.hortonworks.com/blog/data-lake-3-0-part-7-whats-self-driving-car-got-data-lake-3-0/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151F0D"/>
    <w:multiLevelType w:val="singleLevel"/>
    <w:tmpl w:val="A1151F0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91DE826"/>
    <w:multiLevelType w:val="singleLevel"/>
    <w:tmpl w:val="D91DE82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038EC041"/>
    <w:multiLevelType w:val="singleLevel"/>
    <w:tmpl w:val="038EC04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44A34D22"/>
    <w:multiLevelType w:val="singleLevel"/>
    <w:tmpl w:val="44A34D2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5DCE02D"/>
    <w:multiLevelType w:val="singleLevel"/>
    <w:tmpl w:val="65DCE02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B655C9"/>
    <w:rsid w:val="00C042B6"/>
    <w:rsid w:val="00C3621F"/>
    <w:rsid w:val="00D93B7F"/>
    <w:rsid w:val="012406D2"/>
    <w:rsid w:val="01374544"/>
    <w:rsid w:val="01CB6049"/>
    <w:rsid w:val="02991DB4"/>
    <w:rsid w:val="02CA7056"/>
    <w:rsid w:val="034B4F83"/>
    <w:rsid w:val="039A6B38"/>
    <w:rsid w:val="044505F4"/>
    <w:rsid w:val="04731DB9"/>
    <w:rsid w:val="04AD6C47"/>
    <w:rsid w:val="04ED4F57"/>
    <w:rsid w:val="05250FAD"/>
    <w:rsid w:val="053645A9"/>
    <w:rsid w:val="05A81987"/>
    <w:rsid w:val="05F14D2F"/>
    <w:rsid w:val="063548C4"/>
    <w:rsid w:val="06443955"/>
    <w:rsid w:val="06D7077D"/>
    <w:rsid w:val="06E27F50"/>
    <w:rsid w:val="07253A4A"/>
    <w:rsid w:val="073977E6"/>
    <w:rsid w:val="07D16098"/>
    <w:rsid w:val="081A4F14"/>
    <w:rsid w:val="088562D9"/>
    <w:rsid w:val="08D95FF3"/>
    <w:rsid w:val="09882C0D"/>
    <w:rsid w:val="09AB7E43"/>
    <w:rsid w:val="0A0B4106"/>
    <w:rsid w:val="0A3022F6"/>
    <w:rsid w:val="0A865FAF"/>
    <w:rsid w:val="0BA16B28"/>
    <w:rsid w:val="0E7C5DF0"/>
    <w:rsid w:val="0F02181D"/>
    <w:rsid w:val="0F865B9A"/>
    <w:rsid w:val="1160740C"/>
    <w:rsid w:val="119C1CBE"/>
    <w:rsid w:val="11CA7129"/>
    <w:rsid w:val="122C21D8"/>
    <w:rsid w:val="123F0704"/>
    <w:rsid w:val="12B10AA9"/>
    <w:rsid w:val="135802F8"/>
    <w:rsid w:val="139A3311"/>
    <w:rsid w:val="13E93080"/>
    <w:rsid w:val="144159E2"/>
    <w:rsid w:val="150A5E9D"/>
    <w:rsid w:val="15667094"/>
    <w:rsid w:val="15C07EA3"/>
    <w:rsid w:val="16892270"/>
    <w:rsid w:val="16E40244"/>
    <w:rsid w:val="170A4CB8"/>
    <w:rsid w:val="175B34F7"/>
    <w:rsid w:val="1854797A"/>
    <w:rsid w:val="191C1C7B"/>
    <w:rsid w:val="1A8F4405"/>
    <w:rsid w:val="1ADB4865"/>
    <w:rsid w:val="1B2613DF"/>
    <w:rsid w:val="1BBB3270"/>
    <w:rsid w:val="1C005CA8"/>
    <w:rsid w:val="1C7D18BC"/>
    <w:rsid w:val="1D1A6170"/>
    <w:rsid w:val="1DA11372"/>
    <w:rsid w:val="1E052E48"/>
    <w:rsid w:val="1E6D2BD1"/>
    <w:rsid w:val="1E712851"/>
    <w:rsid w:val="1ED4296A"/>
    <w:rsid w:val="1ED8369E"/>
    <w:rsid w:val="1EFA210D"/>
    <w:rsid w:val="204B4C88"/>
    <w:rsid w:val="20A15740"/>
    <w:rsid w:val="20E81DD6"/>
    <w:rsid w:val="21384CCE"/>
    <w:rsid w:val="21922871"/>
    <w:rsid w:val="2229133B"/>
    <w:rsid w:val="224F1A96"/>
    <w:rsid w:val="22834FC4"/>
    <w:rsid w:val="22D23535"/>
    <w:rsid w:val="22F924DF"/>
    <w:rsid w:val="230A749F"/>
    <w:rsid w:val="2384762B"/>
    <w:rsid w:val="238E06E7"/>
    <w:rsid w:val="23CD7E4E"/>
    <w:rsid w:val="23F6427E"/>
    <w:rsid w:val="24E505EF"/>
    <w:rsid w:val="2520571F"/>
    <w:rsid w:val="254F0C01"/>
    <w:rsid w:val="258014B1"/>
    <w:rsid w:val="26006777"/>
    <w:rsid w:val="29B20A06"/>
    <w:rsid w:val="29D3263B"/>
    <w:rsid w:val="29DB770B"/>
    <w:rsid w:val="29E243C3"/>
    <w:rsid w:val="2A104854"/>
    <w:rsid w:val="2A4B4081"/>
    <w:rsid w:val="2AE1696A"/>
    <w:rsid w:val="2AF317DF"/>
    <w:rsid w:val="2C9C5FD3"/>
    <w:rsid w:val="2DB655C9"/>
    <w:rsid w:val="2EA45424"/>
    <w:rsid w:val="2EC81C1F"/>
    <w:rsid w:val="2F15719F"/>
    <w:rsid w:val="2F503604"/>
    <w:rsid w:val="2F5B5B82"/>
    <w:rsid w:val="2F902D08"/>
    <w:rsid w:val="30237C43"/>
    <w:rsid w:val="308D4A0D"/>
    <w:rsid w:val="30B255AE"/>
    <w:rsid w:val="31B72A6C"/>
    <w:rsid w:val="32816910"/>
    <w:rsid w:val="32A22651"/>
    <w:rsid w:val="32C67F61"/>
    <w:rsid w:val="32F0118C"/>
    <w:rsid w:val="338209DA"/>
    <w:rsid w:val="339E0B74"/>
    <w:rsid w:val="347D7089"/>
    <w:rsid w:val="34B52966"/>
    <w:rsid w:val="34C1187F"/>
    <w:rsid w:val="35883B62"/>
    <w:rsid w:val="35956BA8"/>
    <w:rsid w:val="36772233"/>
    <w:rsid w:val="36EF5B2E"/>
    <w:rsid w:val="370D30B0"/>
    <w:rsid w:val="37CF3975"/>
    <w:rsid w:val="37F9415D"/>
    <w:rsid w:val="381E458A"/>
    <w:rsid w:val="3848051B"/>
    <w:rsid w:val="38DC5DE2"/>
    <w:rsid w:val="38E40EE2"/>
    <w:rsid w:val="39317309"/>
    <w:rsid w:val="394C4182"/>
    <w:rsid w:val="39F50263"/>
    <w:rsid w:val="3B3866F3"/>
    <w:rsid w:val="3C1B7FEE"/>
    <w:rsid w:val="3C2B5CF6"/>
    <w:rsid w:val="3C3659B4"/>
    <w:rsid w:val="3C462DB5"/>
    <w:rsid w:val="3C5153E0"/>
    <w:rsid w:val="3CA35814"/>
    <w:rsid w:val="3CB22DC8"/>
    <w:rsid w:val="3CB46700"/>
    <w:rsid w:val="3D250E31"/>
    <w:rsid w:val="3D7022E2"/>
    <w:rsid w:val="3D922573"/>
    <w:rsid w:val="3D971184"/>
    <w:rsid w:val="410658C6"/>
    <w:rsid w:val="41AA0691"/>
    <w:rsid w:val="422F08F0"/>
    <w:rsid w:val="42DB3858"/>
    <w:rsid w:val="4384290A"/>
    <w:rsid w:val="43C71998"/>
    <w:rsid w:val="45962469"/>
    <w:rsid w:val="46235BA4"/>
    <w:rsid w:val="462C7461"/>
    <w:rsid w:val="46A444EA"/>
    <w:rsid w:val="470807F6"/>
    <w:rsid w:val="470E4BBE"/>
    <w:rsid w:val="47BF3986"/>
    <w:rsid w:val="482610B9"/>
    <w:rsid w:val="483D3216"/>
    <w:rsid w:val="48AD2B5E"/>
    <w:rsid w:val="4A1474C4"/>
    <w:rsid w:val="4A8F21DA"/>
    <w:rsid w:val="4A926892"/>
    <w:rsid w:val="4B22053C"/>
    <w:rsid w:val="4B7B7C8A"/>
    <w:rsid w:val="4CA5502E"/>
    <w:rsid w:val="4D605F96"/>
    <w:rsid w:val="4DD9407B"/>
    <w:rsid w:val="4F9B1E5B"/>
    <w:rsid w:val="4FB90B84"/>
    <w:rsid w:val="500646F6"/>
    <w:rsid w:val="50291EAA"/>
    <w:rsid w:val="50634C0D"/>
    <w:rsid w:val="50757608"/>
    <w:rsid w:val="511225DB"/>
    <w:rsid w:val="51AF30E0"/>
    <w:rsid w:val="520E1822"/>
    <w:rsid w:val="523011E6"/>
    <w:rsid w:val="525A7FF2"/>
    <w:rsid w:val="529D3123"/>
    <w:rsid w:val="52C079D1"/>
    <w:rsid w:val="557F1A15"/>
    <w:rsid w:val="55B52E59"/>
    <w:rsid w:val="57BC1E68"/>
    <w:rsid w:val="57D632B8"/>
    <w:rsid w:val="59F32377"/>
    <w:rsid w:val="5B22734F"/>
    <w:rsid w:val="5B5D517D"/>
    <w:rsid w:val="5B9C6645"/>
    <w:rsid w:val="5BCB6A2F"/>
    <w:rsid w:val="5BF2647E"/>
    <w:rsid w:val="5C304C50"/>
    <w:rsid w:val="5D5F1AE1"/>
    <w:rsid w:val="5D7B50BF"/>
    <w:rsid w:val="5F23544C"/>
    <w:rsid w:val="5FDE29C8"/>
    <w:rsid w:val="602B58D6"/>
    <w:rsid w:val="60511D78"/>
    <w:rsid w:val="6183361E"/>
    <w:rsid w:val="61FA7305"/>
    <w:rsid w:val="620837BE"/>
    <w:rsid w:val="62926F24"/>
    <w:rsid w:val="62A8555F"/>
    <w:rsid w:val="62BE066F"/>
    <w:rsid w:val="62D279CE"/>
    <w:rsid w:val="630E5E0B"/>
    <w:rsid w:val="639A6B58"/>
    <w:rsid w:val="63B735BB"/>
    <w:rsid w:val="63C634B5"/>
    <w:rsid w:val="64237E21"/>
    <w:rsid w:val="642B24DC"/>
    <w:rsid w:val="64AA44C9"/>
    <w:rsid w:val="663C0452"/>
    <w:rsid w:val="67546320"/>
    <w:rsid w:val="67913C4A"/>
    <w:rsid w:val="67B84F67"/>
    <w:rsid w:val="67DB3811"/>
    <w:rsid w:val="682D20C6"/>
    <w:rsid w:val="69353DE4"/>
    <w:rsid w:val="696B4AE1"/>
    <w:rsid w:val="6B7D759D"/>
    <w:rsid w:val="6C495125"/>
    <w:rsid w:val="6D332C81"/>
    <w:rsid w:val="6D535020"/>
    <w:rsid w:val="6D701319"/>
    <w:rsid w:val="6D7329EA"/>
    <w:rsid w:val="6D7552D3"/>
    <w:rsid w:val="6E0B69CF"/>
    <w:rsid w:val="6EDD4E82"/>
    <w:rsid w:val="70371C06"/>
    <w:rsid w:val="708B4DF4"/>
    <w:rsid w:val="70DE1E4C"/>
    <w:rsid w:val="718D3E1A"/>
    <w:rsid w:val="727162F6"/>
    <w:rsid w:val="72C446D9"/>
    <w:rsid w:val="72C956A9"/>
    <w:rsid w:val="73093BE6"/>
    <w:rsid w:val="73756A29"/>
    <w:rsid w:val="739364D4"/>
    <w:rsid w:val="742A76EE"/>
    <w:rsid w:val="74463E42"/>
    <w:rsid w:val="74D85ECB"/>
    <w:rsid w:val="76533236"/>
    <w:rsid w:val="766B3C67"/>
    <w:rsid w:val="773B24F9"/>
    <w:rsid w:val="78814B72"/>
    <w:rsid w:val="78E038D5"/>
    <w:rsid w:val="790533B3"/>
    <w:rsid w:val="790D7F39"/>
    <w:rsid w:val="798F4099"/>
    <w:rsid w:val="79DF2B96"/>
    <w:rsid w:val="7A3115EB"/>
    <w:rsid w:val="7AC006F2"/>
    <w:rsid w:val="7B026DB2"/>
    <w:rsid w:val="7B253BF6"/>
    <w:rsid w:val="7B9152C1"/>
    <w:rsid w:val="7CC27DE3"/>
    <w:rsid w:val="7CE32035"/>
    <w:rsid w:val="7D940047"/>
    <w:rsid w:val="7E0D2117"/>
    <w:rsid w:val="7EB232CF"/>
    <w:rsid w:val="7F730749"/>
    <w:rsid w:val="7FB81E1F"/>
    <w:rsid w:val="7FC25420"/>
    <w:rsid w:val="7FE80C4F"/>
    <w:rsid w:val="7FE8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ys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2018-08-25T09:40:00Z</dcterms:created>
  <dc:creator>fys</dc:creator>
  <cp:lastModifiedBy>fys</cp:lastModifiedBy>
  <dcterms:modified xsi:type="dcterms:W3CDTF">2018-08-25T17:46:18Z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